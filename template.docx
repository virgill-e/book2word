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7E3DA" w14:textId="0F206F06" w:rsidR="005A07B2" w:rsidRPr="008E0BF6" w:rsidRDefault="005A07B2" w:rsidP="008E0BF6"/>
    <w:sectPr w:rsidR="005A07B2" w:rsidRPr="008E0BF6" w:rsidSect="00B97759">
      <w:pgSz w:w="11906" w:h="16838"/>
      <w:pgMar w:top="720" w:right="1134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ole">
    <w:altName w:val="Calibri"/>
    <w:panose1 w:val="020B0604020202020204"/>
    <w:charset w:val="00"/>
    <w:family w:val="swiss"/>
    <w:pitch w:val="variable"/>
    <w:sig w:usb0="A000000F" w:usb1="00002063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244"/>
    <w:rsid w:val="00066244"/>
    <w:rsid w:val="002E19E9"/>
    <w:rsid w:val="004204B1"/>
    <w:rsid w:val="0049199A"/>
    <w:rsid w:val="00571F8D"/>
    <w:rsid w:val="005802B3"/>
    <w:rsid w:val="005A07B2"/>
    <w:rsid w:val="005B4E23"/>
    <w:rsid w:val="006A4CA7"/>
    <w:rsid w:val="006E4662"/>
    <w:rsid w:val="0071657B"/>
    <w:rsid w:val="008E0BF6"/>
    <w:rsid w:val="00A77FDB"/>
    <w:rsid w:val="00B04B8D"/>
    <w:rsid w:val="00B23ECE"/>
    <w:rsid w:val="00B97759"/>
    <w:rsid w:val="00BE1D35"/>
    <w:rsid w:val="00C90F40"/>
    <w:rsid w:val="00CE4C6C"/>
    <w:rsid w:val="00D54336"/>
    <w:rsid w:val="00DC1507"/>
    <w:rsid w:val="00E52892"/>
    <w:rsid w:val="00F10E93"/>
    <w:rsid w:val="00FA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9255D"/>
  <w15:chartTrackingRefBased/>
  <w15:docId w15:val="{A1402812-97EE-4C86-9B8A-C9777594F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892"/>
    <w:rPr>
      <w:rFonts w:ascii="Luciole" w:hAnsi="Luciole"/>
      <w:sz w:val="48"/>
      <w:szCs w:val="48"/>
      <w:lang w:val="nl-NL"/>
    </w:rPr>
  </w:style>
  <w:style w:type="paragraph" w:styleId="Titre1">
    <w:name w:val="heading 1"/>
    <w:basedOn w:val="Normal"/>
    <w:next w:val="Normal"/>
    <w:link w:val="Titre1Car"/>
    <w:uiPriority w:val="9"/>
    <w:qFormat/>
    <w:rsid w:val="00D54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4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433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4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433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4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4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4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4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433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43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433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4336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4336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43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43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43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43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4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4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43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4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43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43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43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4336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433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4336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433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on%20Drive\Mat&#233;riel\Livres\Documents%20pour%20Cr&#233;ation%20de%20livres\Doc%20vierge%20-%20Mod&#232;le%20livre%20-%20norm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G:\Mon Drive\Matériel\Livres\Documents pour Création de livres\Doc vierge - Modèle livre - normal.dotx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XXX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Piton</dc:creator>
  <cp:keywords/>
  <dc:description/>
  <cp:lastModifiedBy>Gregory Van Ass</cp:lastModifiedBy>
  <cp:revision>4</cp:revision>
  <dcterms:created xsi:type="dcterms:W3CDTF">2026-04-08T09:04:00Z</dcterms:created>
  <dcterms:modified xsi:type="dcterms:W3CDTF">2026-04-08T13:51:00Z</dcterms:modified>
</cp:coreProperties>
</file>